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</w:rPr>
        <w:id w:val="528917822"/>
        <w:docPartObj>
          <w:docPartGallery w:val="Cover Pages"/>
          <w:docPartUnique/>
        </w:docPartObj>
      </w:sdtPr>
      <w:sdtEndPr/>
      <w:sdtContent>
        <w:p w:rsidR="00327B8D" w:rsidRPr="004D3C8D" w:rsidRDefault="00CD4DC3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A6454C" wp14:editId="41BD66CD">
                    <wp:simplePos x="0" y="0"/>
                    <wp:positionH relativeFrom="page">
                      <wp:posOffset>625577</wp:posOffset>
                    </wp:positionH>
                    <wp:positionV relativeFrom="page">
                      <wp:posOffset>1824584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Текстово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7B8D" w:rsidRPr="000C3712" w:rsidRDefault="00012ABC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1A0C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HooptieScript-Italic" w:hAnsi="HooptieScript-Italic"/>
                                      <w:sz w:val="56"/>
                                      <w:szCs w:val="56"/>
                                      <w:lang w:val="en-US"/>
                                    </w:rPr>
                                    <w:alias w:val="Название"/>
                                    <w:tag w:val=""/>
                                    <w:id w:val="42499737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D4DC3" w:rsidRPr="00FB1939">
                                      <w:rPr>
                                        <w:rFonts w:ascii="HooptieScript-Italic" w:hAnsi="HooptieScript-Italic"/>
                                        <w:sz w:val="56"/>
                                        <w:szCs w:val="56"/>
                                        <w:lang w:val="en-US"/>
                                      </w:rPr>
                                      <w:t>Divergence Meter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00000" w:themeColor="text1"/>
                                    <w:sz w:val="28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9899726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0C3712" w:rsidRDefault="008B24D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NCS3xx </w:t>
                                    </w:r>
                                    <w:r w:rsidR="0011618F"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>Nixie Clock</w:t>
                                    </w:r>
                                    <w:r w:rsidR="00FB1939"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 Shield for Arduino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CA6454C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3" o:spid="_x0000_s1026" type="#_x0000_t202" style="position:absolute;left:0;text-align:left;margin-left:49.25pt;margin-top:143.6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" filled="f" stroked="f" strokeweight=".5pt">
                    <v:textbox inset="0,0,0,0">
                      <w:txbxContent>
                        <w:p w:rsidR="00327B8D" w:rsidRPr="000C3712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261A0C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="HooptieScript-Italic" w:hAnsi="HooptieScript-Italic"/>
                                <w:sz w:val="56"/>
                                <w:szCs w:val="56"/>
                                <w:lang w:val="en-US"/>
                              </w:rPr>
                              <w:alias w:val="Название"/>
                              <w:tag w:val=""/>
                              <w:id w:val="4249973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D4DC3" w:rsidRPr="00FB1939">
                                <w:rPr>
                                  <w:rFonts w:ascii="HooptieScript-Italic" w:hAnsi="HooptieScript-Italic"/>
                                  <w:sz w:val="56"/>
                                  <w:szCs w:val="56"/>
                                  <w:lang w:val="en-US"/>
                                </w:rPr>
                                <w:t>Divergence Meter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00000" w:themeColor="text1"/>
                              <w:sz w:val="28"/>
                              <w:szCs w:val="36"/>
                            </w:rPr>
                            <w:alias w:val="Подзаголовок"/>
                            <w:tag w:val=""/>
                            <w:id w:val="19899726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0C3712" w:rsidRDefault="008B24D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NCS3xx </w:t>
                              </w:r>
                              <w:r w:rsidR="0011618F"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>Nixie Clock</w:t>
                              </w:r>
                              <w:r w:rsidR="00FB1939"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 Shield for Arduino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27B8D" w:rsidRPr="004D3C8D" w:rsidRDefault="0042696A">
          <w:pPr>
            <w:rPr>
              <w:color w:val="000000" w:themeColor="text1"/>
            </w:rPr>
          </w:pPr>
          <w:r>
            <w:rPr>
              <w:noProof/>
              <w:color w:val="000000" w:themeColor="text1"/>
              <w:lang w:val="en-US" w:eastAsia="en-US"/>
            </w:rPr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657860</wp:posOffset>
                </wp:positionV>
                <wp:extent cx="3150870" cy="1344930"/>
                <wp:effectExtent l="0" t="0" r="0" b="0"/>
                <wp:wrapThrough wrapText="bothSides">
                  <wp:wrapPolygon edited="0">
                    <wp:start x="2612" y="0"/>
                    <wp:lineTo x="1828" y="2448"/>
                    <wp:lineTo x="1698" y="10402"/>
                    <wp:lineTo x="0" y="14686"/>
                    <wp:lineTo x="0" y="18969"/>
                    <wp:lineTo x="4048" y="20193"/>
                    <wp:lineTo x="18283" y="21110"/>
                    <wp:lineTo x="19458" y="21110"/>
                    <wp:lineTo x="20634" y="20193"/>
                    <wp:lineTo x="21417" y="18357"/>
                    <wp:lineTo x="21417" y="14992"/>
                    <wp:lineTo x="19850" y="10402"/>
                    <wp:lineTo x="20111" y="1836"/>
                    <wp:lineTo x="17108" y="1224"/>
                    <wp:lineTo x="3265" y="0"/>
                    <wp:lineTo x="2612" y="0"/>
                  </wp:wrapPolygon>
                </wp:wrapThrough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Render_Main_Transparent.png"/>
                        <pic:cNvPicPr/>
                      </pic:nvPicPr>
                      <pic:blipFill>
                        <a:blip r:embed="rId10" cstate="hq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50870" cy="1344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B18F51" wp14:editId="65D4182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4460240</wp:posOffset>
                        </wp:positionV>
                      </mc:Fallback>
                    </mc:AlternateContent>
                    <wp:extent cx="5753100" cy="592455"/>
                    <wp:effectExtent l="0" t="0" r="6350" b="0"/>
                    <wp:wrapSquare wrapText="bothSides"/>
                    <wp:docPr id="112" name="Текстово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925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4954228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E36375" w:rsidRDefault="00CD4DC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Oper</w:t>
                                    </w:r>
                                    <w:r w:rsidR="00936A28"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</w:t>
                                    </w: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ting instruction</w:t>
                                    </w:r>
                                  </w:p>
                                </w:sdtContent>
                              </w:sdt>
                              <w:p w:rsidR="00327B8D" w:rsidRDefault="00012ABC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70027675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aps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w:t>2036</w:t>
                                    </w:r>
                                  </w:sdtContent>
                                </w:sdt>
                              </w:p>
                              <w:p w:rsidR="00327B8D" w:rsidRPr="00E36375" w:rsidRDefault="00012ABC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alias w:val="Адрес"/>
                                    <w:tag w:val=""/>
                                    <w:id w:val="-66377948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Release 1.</w:t>
                                    </w:r>
                                    <w:r w:rsidR="005215E2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8</w:t>
                                    </w:r>
                                    <w:r w:rsidR="00FB1939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2</w:t>
                                    </w:r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327B8D" w:rsidRPr="00E36375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B18F51" id="Текстовое поле 112" o:spid="_x0000_s1027" type="#_x0000_t202" style="position:absolute;left:0;text-align:left;margin-left:0;margin-top:0;width:453pt;height:46.65pt;z-index:25166131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4954228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E36375" w:rsidRDefault="00CD4DC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Oper</w:t>
                              </w:r>
                              <w:r w:rsidR="00936A28"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a</w:t>
                              </w: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ting instruction</w:t>
                              </w:r>
                            </w:p>
                          </w:sdtContent>
                        </w:sdt>
                        <w:p w:rsidR="00327B8D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70027675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2036</w:t>
                              </w:r>
                            </w:sdtContent>
                          </w:sdt>
                        </w:p>
                        <w:p w:rsidR="00327B8D" w:rsidRPr="00E36375" w:rsidRDefault="00EB4CE3">
                          <w:pPr>
                            <w:pStyle w:val="NoSpacing"/>
                            <w:jc w:val="right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alias w:val="Адрес"/>
                              <w:tag w:val=""/>
                              <w:id w:val="-66377948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Release 1.</w:t>
                              </w:r>
                              <w:r w:rsidR="005215E2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8</w:t>
                              </w:r>
                              <w:r w:rsidR="00FB1939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2</w:t>
                              </w:r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sdtContent>
                          </w:sdt>
                          <w:r w:rsidR="00327B8D" w:rsidRPr="00E36375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AE6DA7" wp14:editId="02B153F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484505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о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roadway" w:hAnsi="Broadway"/>
                                    <w:caps/>
                                    <w:color w:val="261A0C" w:themeColor="text2" w:themeShade="BF"/>
                                    <w:sz w:val="40"/>
                                    <w:szCs w:val="40"/>
                                  </w:rPr>
                                  <w:alias w:val="Дата публикации"/>
                                  <w:tag w:val=""/>
                                  <w:id w:val="18828196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27B8D" w:rsidRDefault="00327B8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CD4DC3">
                                      <w:rPr>
                                        <w:rFonts w:ascii="Broadway" w:hAnsi="Broadway"/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Gra &amp; AFCH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AE6DA7" id="Текстовое поле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BP9AdmmgIAAHEFAAAOAAAAAAAAAAAAAAAAAC4CAABkcnMvZTJv&#10;RG9jLnhtbFBLAQItABQABgAIAAAAIQDbjZx23gAAAAUBAAAPAAAAAAAAAAAAAAAAAPQEAABkcnMv&#10;ZG93bnJldi54bWxQSwUGAAAAAAQABADzAAAA/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roadway" w:hAnsi="Broadway"/>
                              <w:caps/>
                              <w:color w:val="261A0C" w:themeColor="text2" w:themeShade="BF"/>
                              <w:sz w:val="40"/>
                              <w:szCs w:val="40"/>
                            </w:rPr>
                            <w:alias w:val="Дата публикации"/>
                            <w:tag w:val=""/>
                            <w:id w:val="18828196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27B8D" w:rsidRDefault="00327B8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CD4DC3">
                                <w:rPr>
                                  <w:rFonts w:ascii="Broadway" w:hAnsi="Broadway"/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Gra &amp; AFCH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327B8D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EF22B0" wp14:editId="5C12B2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169545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уголь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уголь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D8D12D" id="Груп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YNE+U2IDAAAUCwAA&#10;DgAAAAAAAAAAAAAAAAAuAgAAZHJzL2Uyb0RvYy54bWxQSwECLQAUAAYACAAAACEAvdF3w9oAAAAF&#10;AQAADwAAAAAAAAAAAAAAAAC8BQAAZHJzL2Rvd25yZXYueG1sUEsFBgAAAAAEAAQA8wAAAMMGAAAA&#10;AA==&#10;">
                    <v:rect id="Прямоуголь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bc77c [3205]" stroked="f" strokeweight="1pt"/>
                    <v:rect id="Прямоуголь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bed4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27B8D" w:rsidRPr="004D3C8D">
            <w:rPr>
              <w:color w:val="000000" w:themeColor="text1"/>
            </w:rPr>
            <w:br w:type="page"/>
          </w:r>
        </w:p>
      </w:sdtContent>
    </w:sdt>
    <w:p w:rsidR="0084672B" w:rsidRPr="00DF5CEB" w:rsidRDefault="00936A28" w:rsidP="00A1205A">
      <w:pPr>
        <w:spacing w:line="360" w:lineRule="auto"/>
        <w:ind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rStyle w:val="a3"/>
          <w:b/>
          <w:color w:val="000000" w:themeColor="text1"/>
          <w:sz w:val="14"/>
          <w:szCs w:val="16"/>
        </w:rPr>
        <w:lastRenderedPageBreak/>
        <w:t>GENERAL GUIDE</w:t>
      </w:r>
    </w:p>
    <w:p w:rsidR="00AA57F5" w:rsidRPr="00DF5CEB" w:rsidRDefault="00AA57F5" w:rsidP="00910702">
      <w:pPr>
        <w:pStyle w:val="ListParagraph"/>
        <w:numPr>
          <w:ilvl w:val="0"/>
          <w:numId w:val="1"/>
        </w:numPr>
        <w:ind w:left="288" w:right="-144" w:hanging="288"/>
        <w:contextualSpacing w:val="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“Mode” to change from mode to mode. Each mode is explained in detail on the following pages.</w:t>
      </w:r>
    </w:p>
    <w:p w:rsidR="00936A28" w:rsidRPr="00DF5CEB" w:rsidRDefault="00936A28" w:rsidP="00A1205A">
      <w:pPr>
        <w:ind w:left="-851" w:right="-142"/>
        <w:jc w:val="both"/>
        <w:rPr>
          <w:color w:val="000000" w:themeColor="text1"/>
          <w:sz w:val="12"/>
          <w:szCs w:val="14"/>
          <w:lang w:val="en-US"/>
        </w:rPr>
      </w:pPr>
    </w:p>
    <w:p w:rsidR="00910702" w:rsidRPr="00DF5CEB" w:rsidRDefault="00E12CA2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noProof/>
          <w:color w:val="000000" w:themeColor="text1"/>
          <w:sz w:val="14"/>
          <w:szCs w:val="16"/>
          <w:lang w:val="en-US" w:eastAsia="en-US"/>
        </w:rPr>
        <w:drawing>
          <wp:anchor distT="0" distB="0" distL="114300" distR="114300" simplePos="0" relativeHeight="251711488" behindDoc="1" locked="0" layoutInCell="1" allowOverlap="1" wp14:anchorId="12380B70" wp14:editId="0B1B952B">
            <wp:simplePos x="0" y="0"/>
            <wp:positionH relativeFrom="page">
              <wp:align>center</wp:align>
            </wp:positionH>
            <wp:positionV relativeFrom="page">
              <wp:posOffset>594360</wp:posOffset>
            </wp:positionV>
            <wp:extent cx="2267585" cy="57213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_mainMenu.emf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D4B" w:rsidRPr="00DF5CEB" w:rsidRDefault="00936A28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TIMEKEEPING MODE</w:t>
      </w:r>
    </w:p>
    <w:p w:rsidR="00936A28" w:rsidRPr="00DF5CEB" w:rsidRDefault="00936A28" w:rsidP="00A1205A">
      <w:pPr>
        <w:spacing w:line="360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digital time</w:t>
      </w:r>
    </w:p>
    <w:p w:rsidR="00936A28" w:rsidRPr="00DF5CEB" w:rsidRDefault="008821FE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Timekeeping Mode until the </w:t>
      </w:r>
      <w:proofErr w:type="gramStart"/>
      <w:r w:rsidRPr="00DF5CEB">
        <w:rPr>
          <w:color w:val="000000" w:themeColor="text1"/>
          <w:sz w:val="12"/>
          <w:szCs w:val="14"/>
          <w:lang w:val="en-US"/>
        </w:rPr>
        <w:t>hours</w:t>
      </w:r>
      <w:proofErr w:type="gramEnd"/>
      <w:r w:rsidRPr="00DF5CEB">
        <w:rPr>
          <w:color w:val="000000" w:themeColor="text1"/>
          <w:sz w:val="12"/>
          <w:szCs w:val="14"/>
          <w:lang w:val="en-US"/>
        </w:rPr>
        <w:t xml:space="preserve"> digits start to flash. The </w:t>
      </w:r>
      <w:proofErr w:type="gramStart"/>
      <w:r w:rsidRPr="00DF5CEB">
        <w:rPr>
          <w:color w:val="000000" w:themeColor="text1"/>
          <w:sz w:val="12"/>
          <w:szCs w:val="14"/>
          <w:lang w:val="en-US"/>
        </w:rPr>
        <w:t>hours</w:t>
      </w:r>
      <w:proofErr w:type="gramEnd"/>
      <w:r w:rsidRPr="00DF5CEB">
        <w:rPr>
          <w:color w:val="000000" w:themeColor="text1"/>
          <w:sz w:val="12"/>
          <w:szCs w:val="14"/>
          <w:lang w:val="en-US"/>
        </w:rPr>
        <w:t xml:space="preserve"> flash because they </w:t>
      </w:r>
      <w:r w:rsidRPr="00DF5CEB">
        <w:rPr>
          <w:i/>
          <w:color w:val="000000" w:themeColor="text1"/>
          <w:sz w:val="12"/>
          <w:szCs w:val="14"/>
          <w:lang w:val="en-US"/>
        </w:rPr>
        <w:t>are 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8821FE" w:rsidRPr="00DF5CEB" w:rsidRDefault="00A11EA1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2512" behindDoc="1" locked="0" layoutInCell="1" allowOverlap="1" wp14:anchorId="76F396EF" wp14:editId="79F246EE">
            <wp:simplePos x="0" y="0"/>
            <wp:positionH relativeFrom="margin">
              <wp:posOffset>648449</wp:posOffset>
            </wp:positionH>
            <wp:positionV relativeFrom="paragraph">
              <wp:posOffset>99937</wp:posOffset>
            </wp:positionV>
            <wp:extent cx="1856105" cy="58483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lowchart_TimeKeepingMode.emf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1FE" w:rsidRPr="00DF5CEB">
        <w:rPr>
          <w:color w:val="000000" w:themeColor="text1"/>
          <w:sz w:val="12"/>
          <w:szCs w:val="14"/>
          <w:lang w:val="en-US"/>
        </w:rPr>
        <w:t>Press “Mode” to change the selection in the following sequence:</w:t>
      </w:r>
      <w:r w:rsidR="0047735B" w:rsidRPr="00DF5CEB">
        <w:rPr>
          <w:noProof/>
          <w:color w:val="000000" w:themeColor="text1"/>
          <w:sz w:val="12"/>
          <w:szCs w:val="14"/>
          <w:lang w:val="en-US"/>
        </w:rPr>
        <w:t xml:space="preserve"> </w:t>
      </w:r>
    </w:p>
    <w:p w:rsidR="008821FE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Once you reach the Timekeeping display, you have to hold down “Mode” again to display flashing hours.</w:t>
      </w:r>
    </w:p>
    <w:p w:rsidR="00B91257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B91257" w:rsidRPr="00DF5CEB" w:rsidRDefault="00B91257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833151" w:rsidRPr="00DF5CEB" w:rsidRDefault="005C20A3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time, press “Mode” to select the Timekeeping Mode.</w:t>
      </w:r>
    </w:p>
    <w:p w:rsidR="005C20A3" w:rsidRPr="00DF5CEB" w:rsidRDefault="005C20A3" w:rsidP="000752F0">
      <w:pPr>
        <w:pStyle w:val="ListParagraph"/>
        <w:numPr>
          <w:ilvl w:val="0"/>
          <w:numId w:val="5"/>
        </w:numPr>
        <w:spacing w:after="240"/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If you do not operate any button for a few minutes while selection is flashing, the flashing stops and 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Timekeeping Mode automatically.</w:t>
      </w:r>
    </w:p>
    <w:p w:rsidR="005C20A3" w:rsidRPr="00DF5CEB" w:rsidRDefault="003521C6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DATE MODE</w:t>
      </w:r>
    </w:p>
    <w:p w:rsidR="003521C6" w:rsidRPr="00DF5CEB" w:rsidRDefault="003521C6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date</w:t>
      </w:r>
    </w:p>
    <w:p w:rsidR="00054BDA" w:rsidRPr="00054BDA" w:rsidRDefault="003521C6" w:rsidP="00054BD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Date Mode until the </w:t>
      </w:r>
      <w:r w:rsidR="00054BDA">
        <w:rPr>
          <w:color w:val="000000" w:themeColor="text1"/>
          <w:sz w:val="12"/>
          <w:szCs w:val="14"/>
          <w:lang w:val="en-US"/>
        </w:rPr>
        <w:t>all</w:t>
      </w:r>
      <w:r w:rsidRPr="00DF5CEB">
        <w:rPr>
          <w:color w:val="000000" w:themeColor="text1"/>
          <w:sz w:val="12"/>
          <w:szCs w:val="14"/>
          <w:lang w:val="en-US"/>
        </w:rPr>
        <w:t xml:space="preserve"> digits start to flas</w:t>
      </w:r>
      <w:r w:rsidR="00C86C00" w:rsidRPr="00DF5CEB">
        <w:rPr>
          <w:color w:val="000000" w:themeColor="text1"/>
          <w:sz w:val="12"/>
          <w:szCs w:val="14"/>
          <w:lang w:val="en-US"/>
        </w:rPr>
        <w:t xml:space="preserve">h. </w:t>
      </w:r>
    </w:p>
    <w:p w:rsidR="003521C6" w:rsidRPr="00DF5CEB" w:rsidRDefault="00DF5CEB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3536" behindDoc="0" locked="0" layoutInCell="1" allowOverlap="1" wp14:anchorId="5E981F41" wp14:editId="0CF3F821">
            <wp:simplePos x="0" y="0"/>
            <wp:positionH relativeFrom="column">
              <wp:posOffset>838200</wp:posOffset>
            </wp:positionH>
            <wp:positionV relativeFrom="paragraph">
              <wp:posOffset>94615</wp:posOffset>
            </wp:positionV>
            <wp:extent cx="1634490" cy="50609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eMode.emf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1C6" w:rsidRPr="00DF5CEB">
        <w:rPr>
          <w:color w:val="000000" w:themeColor="text1"/>
          <w:sz w:val="12"/>
          <w:szCs w:val="14"/>
          <w:lang w:val="en-US"/>
        </w:rPr>
        <w:t>Press “Mode” to change selection</w:t>
      </w:r>
      <w:r w:rsidR="00D77380" w:rsidRPr="00DF5CEB">
        <w:rPr>
          <w:color w:val="000000" w:themeColor="text1"/>
          <w:sz w:val="12"/>
          <w:szCs w:val="14"/>
          <w:lang w:val="en-US"/>
        </w:rPr>
        <w:t xml:space="preserve"> in following sequence:</w:t>
      </w:r>
    </w:p>
    <w:p w:rsidR="00C86C00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054BDA" w:rsidRDefault="00054BDA" w:rsidP="003B08D3">
      <w:pPr>
        <w:pStyle w:val="ListParagraph"/>
        <w:numPr>
          <w:ilvl w:val="0"/>
          <w:numId w:val="7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 xml:space="preserve">Press “UP” or “Down” button to </w:t>
      </w:r>
      <w:r w:rsidR="003B08D3" w:rsidRPr="003B08D3">
        <w:rPr>
          <w:color w:val="000000" w:themeColor="text1"/>
          <w:sz w:val="12"/>
          <w:szCs w:val="14"/>
          <w:lang w:val="en-US"/>
        </w:rPr>
        <w:t xml:space="preserve">switch between </w:t>
      </w:r>
      <w:proofErr w:type="spellStart"/>
      <w:r>
        <w:rPr>
          <w:color w:val="000000" w:themeColor="text1"/>
          <w:sz w:val="12"/>
          <w:szCs w:val="14"/>
          <w:lang w:val="en-US"/>
        </w:rPr>
        <w:t>dd</w:t>
      </w:r>
      <w:proofErr w:type="spellEnd"/>
      <w:r>
        <w:rPr>
          <w:color w:val="000000" w:themeColor="text1"/>
          <w:sz w:val="12"/>
          <w:szCs w:val="14"/>
          <w:lang w:val="en-US"/>
        </w:rPr>
        <w:t>/mm (31/12/99)</w:t>
      </w:r>
      <w:r w:rsidR="003B08D3">
        <w:rPr>
          <w:color w:val="000000" w:themeColor="text1"/>
          <w:sz w:val="12"/>
          <w:szCs w:val="14"/>
          <w:lang w:val="en-US"/>
        </w:rPr>
        <w:t xml:space="preserve"> format</w:t>
      </w:r>
      <w:r>
        <w:rPr>
          <w:color w:val="000000" w:themeColor="text1"/>
          <w:sz w:val="12"/>
          <w:szCs w:val="14"/>
          <w:lang w:val="en-US"/>
        </w:rPr>
        <w:t xml:space="preserve"> </w:t>
      </w:r>
      <w:r w:rsidR="003B08D3">
        <w:rPr>
          <w:color w:val="000000" w:themeColor="text1"/>
          <w:sz w:val="12"/>
          <w:szCs w:val="14"/>
          <w:lang w:val="en-US"/>
        </w:rPr>
        <w:t>and</w:t>
      </w:r>
      <w:r>
        <w:rPr>
          <w:color w:val="000000" w:themeColor="text1"/>
          <w:sz w:val="12"/>
          <w:szCs w:val="14"/>
          <w:lang w:val="en-US"/>
        </w:rPr>
        <w:t xml:space="preserve"> mm/</w:t>
      </w:r>
      <w:proofErr w:type="spellStart"/>
      <w:r>
        <w:rPr>
          <w:color w:val="000000" w:themeColor="text1"/>
          <w:sz w:val="12"/>
          <w:szCs w:val="14"/>
          <w:lang w:val="en-US"/>
        </w:rPr>
        <w:t>dd</w:t>
      </w:r>
      <w:proofErr w:type="spellEnd"/>
      <w:r>
        <w:rPr>
          <w:color w:val="000000" w:themeColor="text1"/>
          <w:sz w:val="12"/>
          <w:szCs w:val="14"/>
          <w:lang w:val="en-US"/>
        </w:rPr>
        <w:t xml:space="preserve"> (12/31/99) </w:t>
      </w:r>
      <w:r w:rsidR="003B08D3">
        <w:rPr>
          <w:color w:val="000000" w:themeColor="text1"/>
          <w:sz w:val="12"/>
          <w:szCs w:val="14"/>
          <w:lang w:val="en-US"/>
        </w:rPr>
        <w:t>format</w:t>
      </w:r>
      <w:r>
        <w:rPr>
          <w:color w:val="000000" w:themeColor="text1"/>
          <w:sz w:val="12"/>
          <w:szCs w:val="14"/>
          <w:lang w:val="en-US"/>
        </w:rPr>
        <w:t>.</w:t>
      </w:r>
    </w:p>
    <w:p w:rsidR="00533DDE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3521C6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date, press “Mode” to select the Date Mode.</w:t>
      </w:r>
    </w:p>
    <w:p w:rsidR="00533DDE" w:rsidRPr="00DF5CEB" w:rsidRDefault="00533DDE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lastRenderedPageBreak/>
        <w:t xml:space="preserve">If you do not operate ant button for a few minutes while a selection is flashing, the flashing stops and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Date Mode automatically.</w:t>
      </w:r>
    </w:p>
    <w:p w:rsidR="00533DDE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does make validation for correct date. So clock not to return to Date Mode if date is incorrect.</w:t>
      </w:r>
    </w:p>
    <w:p w:rsidR="00105D76" w:rsidRPr="00DF5CEB" w:rsidRDefault="00105D76" w:rsidP="00A1205A">
      <w:pPr>
        <w:pStyle w:val="ListParagraph"/>
        <w:ind w:left="284" w:right="-142"/>
        <w:jc w:val="both"/>
        <w:rPr>
          <w:color w:val="000000" w:themeColor="text1"/>
          <w:sz w:val="12"/>
          <w:szCs w:val="14"/>
          <w:lang w:val="en-US"/>
        </w:rPr>
      </w:pPr>
    </w:p>
    <w:p w:rsidR="00105D76" w:rsidRPr="00DF5CEB" w:rsidRDefault="00A02872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ALARM MODE</w:t>
      </w:r>
    </w:p>
    <w:p w:rsidR="00DA0B20" w:rsidRPr="00DF5CEB" w:rsidRDefault="00DA0B20" w:rsidP="00616F18">
      <w:pPr>
        <w:pStyle w:val="a2"/>
        <w:spacing w:after="240" w:line="240" w:lineRule="auto"/>
        <w:ind w:left="284" w:right="-142" w:firstLine="142"/>
        <w:jc w:val="both"/>
        <w:rPr>
          <w:color w:val="000000" w:themeColor="text1"/>
          <w:sz w:val="12"/>
          <w:szCs w:val="14"/>
        </w:rPr>
      </w:pPr>
      <w:r w:rsidRPr="00DF5CEB">
        <w:rPr>
          <w:color w:val="000000" w:themeColor="text1"/>
          <w:sz w:val="12"/>
          <w:szCs w:val="14"/>
        </w:rPr>
        <w:t xml:space="preserve">When the Daily Alarm Function is switched on, the alarm sounds at the </w:t>
      </w:r>
      <w:proofErr w:type="spellStart"/>
      <w:r w:rsidRPr="00DF5CEB">
        <w:rPr>
          <w:color w:val="000000" w:themeColor="text1"/>
          <w:sz w:val="12"/>
          <w:szCs w:val="14"/>
        </w:rPr>
        <w:t>preset</w:t>
      </w:r>
      <w:proofErr w:type="spellEnd"/>
      <w:r w:rsidRPr="00DF5CEB">
        <w:rPr>
          <w:color w:val="000000" w:themeColor="text1"/>
          <w:sz w:val="12"/>
          <w:szCs w:val="14"/>
        </w:rPr>
        <w:t xml:space="preserve"> time each day. Press any button to stop the alarm after it starts to sound.</w:t>
      </w:r>
    </w:p>
    <w:p w:rsidR="00A02872" w:rsidRPr="00DF5CEB" w:rsidRDefault="00A02872" w:rsidP="00A1205A">
      <w:pPr>
        <w:pStyle w:val="a2"/>
        <w:ind w:right="-142" w:firstLine="284"/>
        <w:jc w:val="left"/>
        <w:rPr>
          <w:b/>
          <w:color w:val="000000" w:themeColor="text1"/>
          <w:sz w:val="12"/>
          <w:szCs w:val="14"/>
        </w:rPr>
      </w:pPr>
      <w:r w:rsidRPr="00DF5CEB">
        <w:rPr>
          <w:b/>
          <w:color w:val="000000" w:themeColor="text1"/>
          <w:sz w:val="12"/>
          <w:szCs w:val="14"/>
        </w:rPr>
        <w:t>To set the alarm time</w:t>
      </w:r>
    </w:p>
    <w:p w:rsidR="00A02872" w:rsidRPr="00DF5CEB" w:rsidRDefault="00A02872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Alarm Mode until the hour digits start to flash. The hour </w:t>
      </w:r>
      <w:proofErr w:type="gramStart"/>
      <w:r w:rsidRPr="00DF5CEB">
        <w:rPr>
          <w:color w:val="000000" w:themeColor="text1"/>
          <w:sz w:val="12"/>
          <w:szCs w:val="14"/>
          <w:lang w:val="en-US"/>
        </w:rPr>
        <w:t>digits</w:t>
      </w:r>
      <w:proofErr w:type="gramEnd"/>
      <w:r w:rsidRPr="00DF5CEB">
        <w:rPr>
          <w:color w:val="000000" w:themeColor="text1"/>
          <w:sz w:val="12"/>
          <w:szCs w:val="14"/>
          <w:lang w:val="en-US"/>
        </w:rPr>
        <w:t xml:space="preserve"> flash because they are </w:t>
      </w:r>
      <w:r w:rsidRPr="00DF5CEB">
        <w:rPr>
          <w:i/>
          <w:color w:val="000000" w:themeColor="text1"/>
          <w:sz w:val="12"/>
          <w:szCs w:val="14"/>
          <w:lang w:val="en-US"/>
        </w:rPr>
        <w:t>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BD39EF" w:rsidRPr="00DF5CEB" w:rsidRDefault="00DF5CEB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4560" behindDoc="0" locked="0" layoutInCell="1" allowOverlap="1" wp14:anchorId="3547F53A" wp14:editId="2497829F">
            <wp:simplePos x="0" y="0"/>
            <wp:positionH relativeFrom="column">
              <wp:posOffset>916168</wp:posOffset>
            </wp:positionH>
            <wp:positionV relativeFrom="paragraph">
              <wp:posOffset>116529</wp:posOffset>
            </wp:positionV>
            <wp:extent cx="1600200" cy="51181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.emf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Press “Mode” to change selection in the following </w:t>
      </w:r>
      <w:r w:rsidR="00BD39EF" w:rsidRPr="00DF5CEB">
        <w:rPr>
          <w:i/>
          <w:color w:val="000000" w:themeColor="text1"/>
          <w:sz w:val="12"/>
          <w:szCs w:val="14"/>
          <w:lang w:val="en-US"/>
        </w:rPr>
        <w:t>sequence</w:t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. </w:t>
      </w:r>
    </w:p>
    <w:p w:rsidR="00BD39EF" w:rsidRPr="00DF5CEB" w:rsidRDefault="004D3C8D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increase or decrease selected digits. Holding down buttons changes the selections at high speed.</w:t>
      </w:r>
    </w:p>
    <w:p w:rsidR="00DA0B20" w:rsidRPr="00DF5CEB" w:rsidRDefault="00DA0B20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Daily alarm on/off mode is representing by upper separate dots, press “Up” or “Down” to enable or disable daily alarm.</w:t>
      </w:r>
    </w:p>
    <w:p w:rsidR="00DA0B20" w:rsidRPr="00DF5CEB" w:rsidRDefault="002858DC" w:rsidP="00DF5CEB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Entering in A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 xml:space="preserve">larm </w:t>
      </w:r>
      <w:r w:rsidRPr="00DF5CEB">
        <w:rPr>
          <w:i/>
          <w:color w:val="000000" w:themeColor="text1"/>
          <w:sz w:val="12"/>
          <w:szCs w:val="14"/>
          <w:lang w:val="en-US"/>
        </w:rPr>
        <w:t>M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>ode always switch daily alarm on.</w:t>
      </w:r>
    </w:p>
    <w:p w:rsidR="00DA0B20" w:rsidRPr="00DF5CEB" w:rsidRDefault="00DA0B20" w:rsidP="00616F18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</w:t>
      </w:r>
      <w:r w:rsidR="002858DC" w:rsidRPr="00DF5CEB">
        <w:rPr>
          <w:i/>
          <w:color w:val="000000" w:themeColor="text1"/>
          <w:sz w:val="12"/>
          <w:szCs w:val="14"/>
          <w:lang w:val="en-US"/>
        </w:rPr>
        <w:t xml:space="preserve"> any buttons a few minutes while a selection is flashing, the flashing stops and the clock goes to the Timekeeping Mode.</w:t>
      </w:r>
    </w:p>
    <w:p w:rsidR="002858DC" w:rsidRPr="00DF5CEB" w:rsidRDefault="002858DC" w:rsidP="00A1205A">
      <w:pPr>
        <w:pStyle w:val="ListParagraph"/>
        <w:ind w:left="567" w:right="-142"/>
        <w:jc w:val="both"/>
        <w:rPr>
          <w:color w:val="000000" w:themeColor="text1"/>
          <w:sz w:val="12"/>
          <w:szCs w:val="14"/>
          <w:lang w:val="en-US"/>
        </w:rPr>
      </w:pPr>
    </w:p>
    <w:p w:rsidR="002858DC" w:rsidRDefault="002858DC" w:rsidP="00616F18">
      <w:pPr>
        <w:pStyle w:val="ListParagraph"/>
        <w:ind w:left="567"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12/24 Hours Mode</w:t>
      </w:r>
    </w:p>
    <w:p w:rsidR="006E2E26" w:rsidRPr="00DF5CEB" w:rsidRDefault="006E2E26" w:rsidP="00616F18">
      <w:pPr>
        <w:pStyle w:val="ListParagraph"/>
        <w:ind w:left="567" w:right="-142"/>
        <w:rPr>
          <w:b/>
          <w:color w:val="000000" w:themeColor="text1"/>
          <w:sz w:val="14"/>
          <w:szCs w:val="16"/>
          <w:lang w:val="en-US"/>
        </w:rPr>
      </w:pPr>
    </w:p>
    <w:p w:rsidR="002858DC" w:rsidRPr="00DF5CEB" w:rsidRDefault="002858DC" w:rsidP="006E2E26">
      <w:pPr>
        <w:spacing w:line="276" w:lineRule="auto"/>
        <w:ind w:left="-850" w:right="-144" w:firstLine="850"/>
        <w:contextualSpacing/>
        <w:jc w:val="left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chan</w:t>
      </w:r>
      <w:bookmarkStart w:id="0" w:name="_GoBack"/>
      <w:bookmarkEnd w:id="0"/>
      <w:r w:rsidRPr="00DF5CEB">
        <w:rPr>
          <w:b/>
          <w:color w:val="000000" w:themeColor="text1"/>
          <w:sz w:val="12"/>
          <w:szCs w:val="14"/>
          <w:lang w:val="en-US"/>
        </w:rPr>
        <w:t>ge 12/24 mode</w:t>
      </w:r>
      <w:r w:rsidR="006E2E26">
        <w:rPr>
          <w:b/>
          <w:color w:val="000000" w:themeColor="text1"/>
          <w:sz w:val="12"/>
          <w:szCs w:val="14"/>
          <w:lang w:val="en-US"/>
        </w:rPr>
        <w:br/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12/24 mode settings, by holding down “Mode” button until 12 or 24 digits start to flash.</w:t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12 and 24 modes.</w:t>
      </w:r>
    </w:p>
    <w:p w:rsidR="00D05CFC" w:rsidRPr="00DF5CEB" w:rsidRDefault="00D05CF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After you set time format press “Mode” button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mode.</w:t>
      </w:r>
    </w:p>
    <w:p w:rsidR="002858DC" w:rsidRPr="00C97F61" w:rsidRDefault="002858DC" w:rsidP="00616F18">
      <w:pPr>
        <w:pStyle w:val="ListParagraph"/>
        <w:numPr>
          <w:ilvl w:val="0"/>
          <w:numId w:val="14"/>
        </w:numPr>
        <w:ind w:left="284" w:right="-142" w:hanging="142"/>
        <w:jc w:val="both"/>
        <w:rPr>
          <w:b/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 any buttons a few minutes while a selection is flashing, the flashing stops and the clock goes to the Timekeeping Mode</w:t>
      </w:r>
    </w:p>
    <w:p w:rsidR="00C97F61" w:rsidRPr="00DF5CEB" w:rsidRDefault="00C97F61" w:rsidP="00C97F61">
      <w:pPr>
        <w:pStyle w:val="ListParagraph"/>
        <w:ind w:left="284" w:right="-142"/>
        <w:jc w:val="both"/>
        <w:rPr>
          <w:b/>
          <w:i/>
          <w:color w:val="000000" w:themeColor="text1"/>
          <w:sz w:val="12"/>
          <w:szCs w:val="14"/>
          <w:lang w:val="en-US"/>
        </w:rPr>
      </w:pPr>
    </w:p>
    <w:p w:rsidR="00665CB2" w:rsidRDefault="00665CB2">
      <w:pPr>
        <w:rPr>
          <w:b/>
          <w:color w:val="000000" w:themeColor="text1"/>
          <w:sz w:val="14"/>
          <w:szCs w:val="16"/>
          <w:lang w:val="en-US"/>
        </w:rPr>
      </w:pPr>
      <w:r>
        <w:rPr>
          <w:b/>
          <w:color w:val="000000" w:themeColor="text1"/>
          <w:sz w:val="14"/>
          <w:szCs w:val="16"/>
          <w:lang w:val="en-US"/>
        </w:rPr>
        <w:br w:type="page"/>
      </w:r>
    </w:p>
    <w:p w:rsidR="00027FE6" w:rsidRPr="00DF5CEB" w:rsidRDefault="00027FE6" w:rsidP="005F19BC">
      <w:pPr>
        <w:spacing w:after="60"/>
        <w:ind w:left="648" w:right="-144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lastRenderedPageBreak/>
        <w:t>Temperature Mode</w:t>
      </w:r>
    </w:p>
    <w:p w:rsidR="00464C1F" w:rsidRPr="00DF5CEB" w:rsidRDefault="00853291" w:rsidP="005F2229">
      <w:pPr>
        <w:spacing w:line="276" w:lineRule="auto"/>
        <w:ind w:left="-850" w:right="-144" w:firstLine="850"/>
        <w:contextualSpacing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6608" behindDoc="0" locked="0" layoutInCell="1" allowOverlap="1" wp14:anchorId="3143302A" wp14:editId="799B7985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1398905" cy="4292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eratureSettings.emf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>To change temperature</w:t>
      </w:r>
      <w:r w:rsidR="00027FE6"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 xml:space="preserve">format Celsius/Fahrenheit </w:t>
      </w:r>
      <w:r w:rsidR="005F2229" w:rsidRPr="00DF5CEB">
        <w:rPr>
          <w:b/>
          <w:color w:val="000000" w:themeColor="text1"/>
          <w:sz w:val="12"/>
          <w:szCs w:val="14"/>
          <w:lang w:val="en-US"/>
        </w:rPr>
        <w:t>or adjust showings of sensor</w:t>
      </w:r>
    </w:p>
    <w:p w:rsidR="00827775" w:rsidRDefault="00827775" w:rsidP="00827775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Select Temperature Mode, p</w:t>
      </w:r>
      <w:r w:rsidRPr="00827775">
        <w:rPr>
          <w:color w:val="000000" w:themeColor="text1"/>
          <w:sz w:val="12"/>
          <w:szCs w:val="14"/>
          <w:lang w:val="en-US"/>
        </w:rPr>
        <w:t>ressi</w:t>
      </w:r>
      <w:r>
        <w:rPr>
          <w:color w:val="000000" w:themeColor="text1"/>
          <w:sz w:val="12"/>
          <w:szCs w:val="14"/>
          <w:lang w:val="en-US"/>
        </w:rPr>
        <w:t>ng the mode button several times...</w:t>
      </w:r>
    </w:p>
    <w:p w:rsidR="00027FE6" w:rsidRPr="00DF5CEB" w:rsidRDefault="00027FE6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temperature</w:t>
      </w:r>
      <w:r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Pr="00DF5CEB">
        <w:rPr>
          <w:color w:val="000000" w:themeColor="text1"/>
          <w:sz w:val="12"/>
          <w:szCs w:val="14"/>
          <w:lang w:val="en-US"/>
        </w:rPr>
        <w:t>mode settings, by holding down “Mode” button until digits start to flash.</w:t>
      </w:r>
    </w:p>
    <w:p w:rsidR="005F19BC" w:rsidRPr="00DF5CEB" w:rsidRDefault="005F19BC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Celsius and Fahrenheit formats.</w:t>
      </w:r>
    </w:p>
    <w:p w:rsidR="003550C7" w:rsidRPr="00DF5CEB" w:rsidRDefault="00C97F61" w:rsidP="00054BDA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ress “Mode” button to </w:t>
      </w:r>
      <w:r w:rsidR="00965153">
        <w:rPr>
          <w:color w:val="000000" w:themeColor="text1"/>
          <w:sz w:val="12"/>
          <w:szCs w:val="14"/>
          <w:lang w:val="en-US"/>
        </w:rPr>
        <w:t xml:space="preserve">save settings and 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 Temperature mode.</w:t>
      </w:r>
    </w:p>
    <w:p w:rsidR="00D60B02" w:rsidRDefault="00D60B02" w:rsidP="00C97F61">
      <w:pPr>
        <w:pStyle w:val="a2"/>
        <w:spacing w:line="276" w:lineRule="auto"/>
        <w:ind w:right="-142" w:firstLine="0"/>
        <w:jc w:val="both"/>
        <w:rPr>
          <w:b/>
          <w:color w:val="000000" w:themeColor="text1"/>
          <w:sz w:val="14"/>
          <w:szCs w:val="16"/>
        </w:rPr>
      </w:pPr>
    </w:p>
    <w:p w:rsidR="00FF0E5C" w:rsidRPr="00DF5CEB" w:rsidRDefault="00FF0E5C" w:rsidP="00FF0E5C">
      <w:pPr>
        <w:spacing w:after="60"/>
        <w:ind w:left="648" w:right="-144"/>
        <w:rPr>
          <w:b/>
          <w:color w:val="000000" w:themeColor="text1"/>
          <w:sz w:val="14"/>
          <w:szCs w:val="16"/>
          <w:lang w:val="en-US"/>
        </w:rPr>
      </w:pPr>
      <w:r>
        <w:rPr>
          <w:b/>
          <w:color w:val="000000" w:themeColor="text1"/>
          <w:sz w:val="14"/>
          <w:szCs w:val="16"/>
          <w:lang w:val="en-US"/>
        </w:rPr>
        <w:t>Time zone*</w:t>
      </w:r>
    </w:p>
    <w:p w:rsidR="00FF0E5C" w:rsidRPr="00DF5CEB" w:rsidRDefault="00FF0E5C" w:rsidP="00FF0E5C">
      <w:pPr>
        <w:spacing w:line="276" w:lineRule="auto"/>
        <w:ind w:left="-850" w:right="-144" w:firstLine="850"/>
        <w:contextualSpacing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 xml:space="preserve">To change </w:t>
      </w:r>
      <w:r>
        <w:rPr>
          <w:b/>
          <w:color w:val="000000" w:themeColor="text1"/>
          <w:sz w:val="14"/>
          <w:szCs w:val="16"/>
          <w:lang w:val="en-US"/>
        </w:rPr>
        <w:t>Time zone</w:t>
      </w:r>
      <w:r w:rsidRPr="00DF5CEB">
        <w:rPr>
          <w:b/>
          <w:color w:val="000000" w:themeColor="text1"/>
          <w:sz w:val="12"/>
          <w:szCs w:val="14"/>
          <w:lang w:val="en-US"/>
        </w:rPr>
        <w:t xml:space="preserve"> </w:t>
      </w:r>
      <w:r>
        <w:rPr>
          <w:b/>
          <w:color w:val="000000" w:themeColor="text1"/>
          <w:sz w:val="12"/>
          <w:szCs w:val="14"/>
          <w:lang w:val="en-US"/>
        </w:rPr>
        <w:t>from -12 to +14</w:t>
      </w:r>
    </w:p>
    <w:p w:rsidR="00FF0E5C" w:rsidRPr="00DE4B41" w:rsidRDefault="00FF0E5C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E4B41">
        <w:rPr>
          <w:color w:val="000000" w:themeColor="text1"/>
          <w:sz w:val="12"/>
          <w:szCs w:val="14"/>
          <w:lang w:val="en-US"/>
        </w:rPr>
        <w:t>Select Time zone</w:t>
      </w:r>
      <w:r w:rsidR="00DE4B41">
        <w:rPr>
          <w:color w:val="000000" w:themeColor="text1"/>
          <w:sz w:val="12"/>
          <w:szCs w:val="14"/>
          <w:lang w:val="en-US"/>
        </w:rPr>
        <w:t xml:space="preserve"> m</w:t>
      </w:r>
      <w:r w:rsidRPr="00DE4B41">
        <w:rPr>
          <w:color w:val="000000" w:themeColor="text1"/>
          <w:sz w:val="12"/>
          <w:szCs w:val="14"/>
          <w:lang w:val="en-US"/>
        </w:rPr>
        <w:t>ode, pressing the mode button several times (default value is +02).</w:t>
      </w:r>
    </w:p>
    <w:p w:rsidR="00FF0E5C" w:rsidRDefault="0051115F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Pr="0051115F">
        <w:rPr>
          <w:color w:val="000000" w:themeColor="text1"/>
          <w:sz w:val="12"/>
          <w:szCs w:val="14"/>
          <w:lang w:val="en-US"/>
        </w:rPr>
        <w:t xml:space="preserve">ress “Up” to increase the number, or “Down” to decrease the number. </w:t>
      </w:r>
    </w:p>
    <w:p w:rsidR="00DE4B41" w:rsidRPr="00DF5CEB" w:rsidRDefault="00DE4B41" w:rsidP="00DE4B41">
      <w:pPr>
        <w:pStyle w:val="ListParagraph"/>
        <w:numPr>
          <w:ilvl w:val="0"/>
          <w:numId w:val="25"/>
        </w:numPr>
        <w:ind w:right="-142" w:firstLine="0"/>
        <w:jc w:val="both"/>
        <w:rPr>
          <w:color w:val="000000" w:themeColor="text1"/>
          <w:sz w:val="12"/>
          <w:szCs w:val="14"/>
          <w:lang w:val="en-US"/>
        </w:rPr>
      </w:pPr>
      <w:r w:rsidRPr="00DE4B41">
        <w:rPr>
          <w:color w:val="000000" w:themeColor="text1"/>
          <w:sz w:val="12"/>
          <w:szCs w:val="14"/>
          <w:lang w:val="en-US"/>
        </w:rPr>
        <w:t xml:space="preserve">For negative values, the top (or right) </w:t>
      </w:r>
      <w:r>
        <w:rPr>
          <w:color w:val="000000" w:themeColor="text1"/>
          <w:sz w:val="12"/>
          <w:szCs w:val="14"/>
          <w:lang w:val="en-US"/>
        </w:rPr>
        <w:t>dots</w:t>
      </w:r>
      <w:r w:rsidRPr="00DE4B41">
        <w:rPr>
          <w:color w:val="000000" w:themeColor="text1"/>
          <w:sz w:val="12"/>
          <w:szCs w:val="14"/>
          <w:lang w:val="en-US"/>
        </w:rPr>
        <w:t xml:space="preserve"> is turned off.</w:t>
      </w:r>
    </w:p>
    <w:p w:rsidR="00FF0E5C" w:rsidRDefault="00FF0E5C" w:rsidP="00DE4B41">
      <w:pPr>
        <w:pStyle w:val="ListParagraph"/>
        <w:numPr>
          <w:ilvl w:val="0"/>
          <w:numId w:val="24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Pr="00DF5CEB">
        <w:rPr>
          <w:color w:val="000000" w:themeColor="text1"/>
          <w:sz w:val="12"/>
          <w:szCs w:val="14"/>
          <w:lang w:val="en-US"/>
        </w:rPr>
        <w:t xml:space="preserve">ress “Mode” button to </w:t>
      </w:r>
      <w:r>
        <w:rPr>
          <w:color w:val="000000" w:themeColor="text1"/>
          <w:sz w:val="12"/>
          <w:szCs w:val="14"/>
          <w:lang w:val="en-US"/>
        </w:rPr>
        <w:t xml:space="preserve">save settings and </w:t>
      </w:r>
      <w:r w:rsidRPr="00DF5CEB">
        <w:rPr>
          <w:color w:val="000000" w:themeColor="text1"/>
          <w:sz w:val="12"/>
          <w:szCs w:val="14"/>
          <w:lang w:val="en-US"/>
        </w:rPr>
        <w:t xml:space="preserve">return </w:t>
      </w:r>
      <w:r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</w:t>
      </w:r>
      <w:r w:rsidR="00DE4B41" w:rsidRPr="00DE4B41">
        <w:rPr>
          <w:color w:val="000000" w:themeColor="text1"/>
          <w:sz w:val="12"/>
          <w:szCs w:val="14"/>
          <w:lang w:val="en-US"/>
        </w:rPr>
        <w:t xml:space="preserve">Time zone </w:t>
      </w:r>
      <w:r w:rsidRPr="00DF5CEB">
        <w:rPr>
          <w:color w:val="000000" w:themeColor="text1"/>
          <w:sz w:val="12"/>
          <w:szCs w:val="14"/>
          <w:lang w:val="en-US"/>
        </w:rPr>
        <w:t>mode.</w:t>
      </w:r>
    </w:p>
    <w:p w:rsidR="00DE4B41" w:rsidRPr="00DE4B41" w:rsidRDefault="00DE4B41" w:rsidP="00DE4B41">
      <w:pPr>
        <w:pStyle w:val="ListParagraph"/>
        <w:ind w:left="360"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* Time Zone Mode available only with Arduino Mega, a</w:t>
      </w:r>
      <w:r w:rsidRPr="00DE4B41">
        <w:rPr>
          <w:color w:val="000000" w:themeColor="text1"/>
          <w:sz w:val="12"/>
          <w:szCs w:val="14"/>
          <w:lang w:val="en-US"/>
        </w:rPr>
        <w:t xml:space="preserve">nd it is used together with an </w:t>
      </w:r>
      <w:r w:rsidRPr="00DE4B41">
        <w:rPr>
          <w:b/>
          <w:color w:val="000000" w:themeColor="text1"/>
          <w:sz w:val="12"/>
          <w:szCs w:val="14"/>
          <w:lang w:val="en-US"/>
        </w:rPr>
        <w:t>external</w:t>
      </w:r>
      <w:r w:rsidRPr="00DE4B41">
        <w:rPr>
          <w:color w:val="000000" w:themeColor="text1"/>
          <w:sz w:val="12"/>
          <w:szCs w:val="14"/>
          <w:lang w:val="en-US"/>
        </w:rPr>
        <w:t xml:space="preserve"> GPS receiver</w:t>
      </w:r>
      <w:r>
        <w:rPr>
          <w:color w:val="000000" w:themeColor="text1"/>
          <w:sz w:val="12"/>
          <w:szCs w:val="14"/>
          <w:lang w:val="en-US"/>
        </w:rPr>
        <w:t xml:space="preserve"> GA-6</w:t>
      </w:r>
      <w:r w:rsidRPr="00DE4B41">
        <w:rPr>
          <w:color w:val="000000" w:themeColor="text1"/>
          <w:sz w:val="12"/>
          <w:szCs w:val="14"/>
          <w:lang w:val="en-US"/>
        </w:rPr>
        <w:t>.</w:t>
      </w:r>
    </w:p>
    <w:p w:rsidR="00FF0E5C" w:rsidRPr="00DF5CEB" w:rsidRDefault="00FF0E5C" w:rsidP="0051115F">
      <w:pPr>
        <w:pStyle w:val="ListParagraph"/>
        <w:ind w:left="360" w:right="-142"/>
        <w:jc w:val="both"/>
        <w:rPr>
          <w:color w:val="000000" w:themeColor="text1"/>
          <w:sz w:val="12"/>
          <w:szCs w:val="14"/>
          <w:lang w:val="en-US"/>
        </w:rPr>
      </w:pPr>
    </w:p>
    <w:p w:rsidR="003A4E58" w:rsidRPr="00DF5CEB" w:rsidRDefault="00D60B02" w:rsidP="000B41F3">
      <w:pPr>
        <w:pStyle w:val="a2"/>
        <w:spacing w:line="276" w:lineRule="auto"/>
        <w:ind w:right="-142" w:firstLine="284"/>
        <w:rPr>
          <w:b/>
          <w:color w:val="000000" w:themeColor="text1"/>
          <w:sz w:val="14"/>
          <w:szCs w:val="16"/>
        </w:rPr>
      </w:pPr>
      <w:r>
        <w:rPr>
          <w:b/>
          <w:color w:val="000000" w:themeColor="text1"/>
          <w:sz w:val="14"/>
          <w:szCs w:val="16"/>
        </w:rPr>
        <w:t xml:space="preserve">RGB </w:t>
      </w:r>
      <w:r w:rsidR="003A4E58" w:rsidRPr="00DF5CEB">
        <w:rPr>
          <w:b/>
          <w:color w:val="000000" w:themeColor="text1"/>
          <w:sz w:val="14"/>
          <w:szCs w:val="16"/>
        </w:rPr>
        <w:t>LED Backlight</w:t>
      </w:r>
    </w:p>
    <w:p w:rsidR="003A4E58" w:rsidRPr="00DF5CEB" w:rsidRDefault="003A4E58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 xml:space="preserve">To disable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LED</w:t>
      </w:r>
      <w:r w:rsidRPr="00DF5CEB">
        <w:rPr>
          <w:b/>
          <w:color w:val="000000" w:themeColor="text1"/>
          <w:sz w:val="12"/>
          <w:szCs w:val="14"/>
          <w:lang w:val="en-US"/>
        </w:rPr>
        <w:t xml:space="preserve">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backlight</w:t>
      </w:r>
    </w:p>
    <w:p w:rsidR="003A4E58" w:rsidRPr="00DF5CEB" w:rsidRDefault="003A4E58" w:rsidP="00222D0D">
      <w:pPr>
        <w:pStyle w:val="ListParagraph"/>
        <w:numPr>
          <w:ilvl w:val="0"/>
          <w:numId w:val="9"/>
        </w:numPr>
        <w:spacing w:line="360" w:lineRule="auto"/>
        <w:ind w:left="284" w:right="-142" w:hanging="284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“Down” </w:t>
      </w:r>
      <w:r w:rsidR="00F71383" w:rsidRPr="00DF5CEB">
        <w:rPr>
          <w:color w:val="000000" w:themeColor="text1"/>
          <w:sz w:val="12"/>
          <w:szCs w:val="14"/>
          <w:lang w:val="en-US"/>
        </w:rPr>
        <w:t>until the</w:t>
      </w:r>
      <w:r w:rsidRPr="00DF5CEB">
        <w:rPr>
          <w:color w:val="000000" w:themeColor="text1"/>
          <w:sz w:val="12"/>
          <w:szCs w:val="14"/>
          <w:lang w:val="en-US"/>
        </w:rPr>
        <w:t xml:space="preserve"> LED </w:t>
      </w:r>
      <w:r w:rsidR="00F71383" w:rsidRPr="00DF5CEB">
        <w:rPr>
          <w:color w:val="000000" w:themeColor="text1"/>
          <w:sz w:val="12"/>
          <w:szCs w:val="14"/>
          <w:lang w:val="en-US"/>
        </w:rPr>
        <w:t>backlight turns off.</w:t>
      </w:r>
    </w:p>
    <w:p w:rsidR="00F71383" w:rsidRPr="00DF5CEB" w:rsidRDefault="00F71383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enable LED backlight</w:t>
      </w:r>
    </w:p>
    <w:p w:rsidR="00F71383" w:rsidRPr="00DF5CEB" w:rsidRDefault="00F71383" w:rsidP="00222D0D">
      <w:pPr>
        <w:pStyle w:val="ListParagraph"/>
        <w:numPr>
          <w:ilvl w:val="0"/>
          <w:numId w:val="16"/>
        </w:numPr>
        <w:spacing w:line="360" w:lineRule="auto"/>
        <w:ind w:left="270" w:right="-142" w:hanging="270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Hold down “Up” u</w:t>
      </w:r>
      <w:r w:rsidR="008D6D32" w:rsidRPr="00DF5CEB">
        <w:rPr>
          <w:color w:val="000000" w:themeColor="text1"/>
          <w:sz w:val="12"/>
          <w:szCs w:val="14"/>
          <w:lang w:val="en-US"/>
        </w:rPr>
        <w:t>ntil the LED backlight turns on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222D0D" w:rsidRPr="00DF5CEB" w:rsidRDefault="00222D0D" w:rsidP="00222D0D">
      <w:pPr>
        <w:spacing w:line="276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fix color of LEDs</w:t>
      </w:r>
    </w:p>
    <w:p w:rsidR="00222D0D" w:rsidRPr="00DF5CEB" w:rsidRDefault="00222D0D" w:rsidP="00222D0D">
      <w:pPr>
        <w:pStyle w:val="ListParagraph"/>
        <w:numPr>
          <w:ilvl w:val="0"/>
          <w:numId w:val="17"/>
        </w:numPr>
        <w:spacing w:line="360" w:lineRule="auto"/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“Down” button.</w:t>
      </w:r>
    </w:p>
    <w:p w:rsidR="00222D0D" w:rsidRPr="00DF5CEB" w:rsidRDefault="00222D0D" w:rsidP="00222D0D">
      <w:pPr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resume automatic LEDs color changing</w:t>
      </w:r>
    </w:p>
    <w:p w:rsidR="00222D0D" w:rsidRPr="00DF5CEB" w:rsidRDefault="00222D0D" w:rsidP="00222D0D">
      <w:pPr>
        <w:pStyle w:val="ListParagraph"/>
        <w:numPr>
          <w:ilvl w:val="0"/>
          <w:numId w:val="18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 “Up” button.</w:t>
      </w:r>
    </w:p>
    <w:p w:rsidR="00D05CFC" w:rsidRPr="00DF5CEB" w:rsidRDefault="00BF5256" w:rsidP="00DE4B41">
      <w:pPr>
        <w:pStyle w:val="a2"/>
        <w:spacing w:before="240" w:after="240" w:line="276" w:lineRule="auto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POWER ON SELF TEST</w:t>
      </w:r>
    </w:p>
    <w:p w:rsidR="004B2EB2" w:rsidRPr="00DF5CEB" w:rsidRDefault="00BF5256" w:rsidP="004530ED">
      <w:pPr>
        <w:spacing w:after="240"/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Immediately after a clock is powered on </w:t>
      </w:r>
      <w:r w:rsidR="004B2EB2" w:rsidRPr="00DF5CEB">
        <w:rPr>
          <w:color w:val="000000" w:themeColor="text1"/>
          <w:sz w:val="12"/>
          <w:szCs w:val="14"/>
          <w:lang w:val="en-US"/>
        </w:rPr>
        <w:t>Self-Test</w:t>
      </w:r>
      <w:r w:rsidRPr="00DF5CEB">
        <w:rPr>
          <w:color w:val="000000" w:themeColor="text1"/>
          <w:sz w:val="12"/>
          <w:szCs w:val="14"/>
          <w:lang w:val="en-US"/>
        </w:rPr>
        <w:t xml:space="preserve"> is starting</w:t>
      </w:r>
      <w:r w:rsidR="004B2EB2" w:rsidRPr="00DF5CEB">
        <w:rPr>
          <w:color w:val="000000" w:themeColor="text1"/>
          <w:sz w:val="12"/>
          <w:szCs w:val="14"/>
          <w:lang w:val="en-US"/>
        </w:rPr>
        <w:t xml:space="preserve"> in the following sequence:</w:t>
      </w:r>
    </w:p>
    <w:p w:rsidR="00BF5256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Red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Green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Blue LEDs on.</w:t>
      </w:r>
    </w:p>
    <w:p w:rsidR="004B2EB2" w:rsidRPr="00DF5CEB" w:rsidRDefault="00285135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Tubes test which display all digits from 0 to 9 on all tubes simultaneously.</w:t>
      </w:r>
    </w:p>
    <w:p w:rsidR="000B41F3" w:rsidRPr="00DF5CEB" w:rsidRDefault="002B2F88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Firmware version.</w:t>
      </w:r>
    </w:p>
    <w:p w:rsidR="000B41F3" w:rsidRPr="00DF5CEB" w:rsidRDefault="00E533EC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114050D4" wp14:editId="6B699693">
                <wp:simplePos x="0" y="0"/>
                <wp:positionH relativeFrom="margin">
                  <wp:posOffset>527775</wp:posOffset>
                </wp:positionH>
                <wp:positionV relativeFrom="paragraph">
                  <wp:posOffset>134529</wp:posOffset>
                </wp:positionV>
                <wp:extent cx="2352675" cy="1404620"/>
                <wp:effectExtent l="0" t="0" r="28575" b="1270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3B7" w:rsidRPr="00AB3A0B" w:rsidRDefault="00AB3A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web-</w:t>
                            </w:r>
                            <w:r w:rsidR="00F343B7">
                              <w:rPr>
                                <w:lang w:val="en-US"/>
                              </w:rPr>
                              <w:t xml:space="preserve">site: </w:t>
                            </w:r>
                            <w:r>
                              <w:rPr>
                                <w:lang w:val="en-US"/>
                              </w:rPr>
                              <w:t>www.</w:t>
                            </w:r>
                            <w:r w:rsidR="00F343B7">
                              <w:rPr>
                                <w:lang w:val="en-US"/>
                              </w:rPr>
                              <w:t>gra-afch.com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4050D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9" type="#_x0000_t202" style="position:absolute;left:0;text-align:left;margin-left:41.55pt;margin-top:10.6pt;width:185.25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" filled="f">
                <v:textbox style="mso-fit-shape-to-text:t">
                  <w:txbxContent>
                    <w:p w:rsidR="00F343B7" w:rsidRPr="00AB3A0B" w:rsidRDefault="00AB3A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web-</w:t>
                      </w:r>
                      <w:r w:rsidR="00F343B7">
                        <w:rPr>
                          <w:lang w:val="en-US"/>
                        </w:rPr>
                        <w:t xml:space="preserve">site: </w:t>
                      </w:r>
                      <w:r>
                        <w:rPr>
                          <w:lang w:val="en-US"/>
                        </w:rPr>
                        <w:t>www.</w:t>
                      </w:r>
                      <w:r w:rsidR="00F343B7">
                        <w:rPr>
                          <w:lang w:val="en-US"/>
                        </w:rPr>
                        <w:t>gra-afch.com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1F3" w:rsidRPr="00DF5CEB">
        <w:rPr>
          <w:color w:val="000000" w:themeColor="text1"/>
          <w:sz w:val="12"/>
          <w:szCs w:val="14"/>
          <w:lang w:val="en-US"/>
        </w:rPr>
        <w:t>Sound test.</w:t>
      </w:r>
    </w:p>
    <w:sectPr w:rsidR="000B41F3" w:rsidRPr="00DF5CEB" w:rsidSect="00027FE6">
      <w:headerReference w:type="even" r:id="rId16"/>
      <w:headerReference w:type="default" r:id="rId17"/>
      <w:headerReference w:type="first" r:id="rId18"/>
      <w:pgSz w:w="5953" w:h="8392" w:orient="landscape" w:code="11"/>
      <w:pgMar w:top="284" w:right="424" w:bottom="180" w:left="567" w:header="57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2ABC" w:rsidRDefault="00012ABC" w:rsidP="009A4CE1">
      <w:r>
        <w:separator/>
      </w:r>
    </w:p>
  </w:endnote>
  <w:endnote w:type="continuationSeparator" w:id="0">
    <w:p w:rsidR="00012ABC" w:rsidRDefault="00012ABC" w:rsidP="009A4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  <w:embedRegular r:id="rId1" w:fontKey="{83831EBB-F361-45FA-8C85-04A300184870}"/>
    <w:embedBold r:id="rId2" w:fontKey="{7C115CA7-450A-43BB-8114-6E79D3727217}"/>
    <w:embedItalic r:id="rId3" w:fontKey="{BCDF8749-C32D-4F9B-84A2-499D387F0263}"/>
    <w:embedBoldItalic r:id="rId4" w:fontKey="{950AB439-C81C-41FD-8287-6000AF00C64A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14CD0808-6AF7-4962-A330-A8B5723ACF76}"/>
    <w:embedItalic r:id="rId6" w:fontKey="{2CBF2C50-257E-4B08-9D60-31A2C1F836FA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A16A9DDC-DF1B-408F-923C-F382DC14D7D2}"/>
  </w:font>
  <w:font w:name="HooptieScript-Italic">
    <w:altName w:val="Arial"/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  <w:embedRegular r:id="rId8" w:fontKey="{CC4C8081-2CE8-4560-8608-6D7E279F36F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2ABC" w:rsidRDefault="00012ABC" w:rsidP="009A4CE1">
      <w:r>
        <w:separator/>
      </w:r>
    </w:p>
  </w:footnote>
  <w:footnote w:type="continuationSeparator" w:id="0">
    <w:p w:rsidR="00012ABC" w:rsidRDefault="00012ABC" w:rsidP="009A4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F11" w:rsidRDefault="00012ABC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527110" o:spid="_x0000_s2050" type="#_x0000_t75" style="position:absolute;left:0;text-align:left;margin-left:0;margin-top:0;width:300pt;height:450pt;z-index:-251657216;mso-position-horizontal:center;mso-position-horizontal-relative:margin;mso-position-vertical:center;mso-position-vertical-relative:margin" o:allowincell="f">
          <v:imagedata r:id="rId1" o:title="Logo backgroun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F11" w:rsidRDefault="00012ABC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527111" o:spid="_x0000_s2051" type="#_x0000_t75" style="position:absolute;left:0;text-align:left;margin-left:0;margin-top:0;width:300pt;height:450pt;z-index:-251656192;mso-position-horizontal:center;mso-position-horizontal-relative:margin;mso-position-vertical:center;mso-position-vertical-relative:margin" o:allowincell="f">
          <v:imagedata r:id="rId1" o:title="Logo backgroun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3F11" w:rsidRDefault="00012ABC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527109" o:spid="_x0000_s2049" type="#_x0000_t75" style="position:absolute;left:0;text-align:left;margin-left:0;margin-top:0;width:300pt;height:450pt;z-index:-251658240;mso-position-horizontal:center;mso-position-horizontal-relative:margin;mso-position-vertical:center;mso-position-vertical-relative:margin" o:allowincell="f">
          <v:imagedata r:id="rId1" o:title="Logo backgroun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609A"/>
    <w:multiLevelType w:val="hybridMultilevel"/>
    <w:tmpl w:val="6F405C6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FEF75F4"/>
    <w:multiLevelType w:val="hybridMultilevel"/>
    <w:tmpl w:val="C4881F8A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110773F1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0180A"/>
    <w:multiLevelType w:val="hybridMultilevel"/>
    <w:tmpl w:val="E9BA0230"/>
    <w:lvl w:ilvl="0" w:tplc="45A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C163E"/>
    <w:multiLevelType w:val="hybridMultilevel"/>
    <w:tmpl w:val="D51ACA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E560A1E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26951"/>
    <w:multiLevelType w:val="hybridMultilevel"/>
    <w:tmpl w:val="07A22F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273711EC"/>
    <w:multiLevelType w:val="hybridMultilevel"/>
    <w:tmpl w:val="79E83CB2"/>
    <w:lvl w:ilvl="0" w:tplc="B7CED5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2B9A75FF"/>
    <w:multiLevelType w:val="hybridMultilevel"/>
    <w:tmpl w:val="9C46C6A0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2D235635"/>
    <w:multiLevelType w:val="hybridMultilevel"/>
    <w:tmpl w:val="651A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DB3AF2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42606C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7343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F3006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 w15:restartNumberingAfterBreak="0">
    <w:nsid w:val="4E5B38D9"/>
    <w:multiLevelType w:val="hybridMultilevel"/>
    <w:tmpl w:val="442A5A0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B58EB"/>
    <w:multiLevelType w:val="hybridMultilevel"/>
    <w:tmpl w:val="0306627A"/>
    <w:lvl w:ilvl="0" w:tplc="B7CED5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9BE23BE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54F6A"/>
    <w:multiLevelType w:val="hybridMultilevel"/>
    <w:tmpl w:val="426C86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56948B4"/>
    <w:multiLevelType w:val="hybridMultilevel"/>
    <w:tmpl w:val="D25A70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E3804"/>
    <w:multiLevelType w:val="hybridMultilevel"/>
    <w:tmpl w:val="462A4224"/>
    <w:lvl w:ilvl="0" w:tplc="89006A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1BB6D5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CE6206"/>
    <w:multiLevelType w:val="hybridMultilevel"/>
    <w:tmpl w:val="A24265C6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53C9"/>
    <w:multiLevelType w:val="hybridMultilevel"/>
    <w:tmpl w:val="9EC6AD2A"/>
    <w:lvl w:ilvl="0" w:tplc="61B4AEE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A72300C"/>
    <w:multiLevelType w:val="hybridMultilevel"/>
    <w:tmpl w:val="F35A7146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FFD6506"/>
    <w:multiLevelType w:val="hybridMultilevel"/>
    <w:tmpl w:val="12547232"/>
    <w:lvl w:ilvl="0" w:tplc="43C08CDA">
      <w:start w:val="1"/>
      <w:numFmt w:val="decimal"/>
      <w:lvlText w:val="%1."/>
      <w:lvlJc w:val="left"/>
      <w:pPr>
        <w:ind w:left="-13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8"/>
  </w:num>
  <w:num w:numId="2">
    <w:abstractNumId w:val="24"/>
  </w:num>
  <w:num w:numId="3">
    <w:abstractNumId w:val="19"/>
  </w:num>
  <w:num w:numId="4">
    <w:abstractNumId w:val="23"/>
  </w:num>
  <w:num w:numId="5">
    <w:abstractNumId w:val="9"/>
  </w:num>
  <w:num w:numId="6">
    <w:abstractNumId w:val="1"/>
  </w:num>
  <w:num w:numId="7">
    <w:abstractNumId w:val="16"/>
  </w:num>
  <w:num w:numId="8">
    <w:abstractNumId w:val="3"/>
  </w:num>
  <w:num w:numId="9">
    <w:abstractNumId w:val="13"/>
  </w:num>
  <w:num w:numId="10">
    <w:abstractNumId w:val="22"/>
  </w:num>
  <w:num w:numId="11">
    <w:abstractNumId w:val="2"/>
  </w:num>
  <w:num w:numId="12">
    <w:abstractNumId w:val="17"/>
  </w:num>
  <w:num w:numId="13">
    <w:abstractNumId w:val="15"/>
  </w:num>
  <w:num w:numId="14">
    <w:abstractNumId w:val="4"/>
  </w:num>
  <w:num w:numId="15">
    <w:abstractNumId w:val="7"/>
  </w:num>
  <w:num w:numId="16">
    <w:abstractNumId w:val="20"/>
  </w:num>
  <w:num w:numId="17">
    <w:abstractNumId w:val="12"/>
  </w:num>
  <w:num w:numId="18">
    <w:abstractNumId w:val="10"/>
  </w:num>
  <w:num w:numId="19">
    <w:abstractNumId w:val="0"/>
  </w:num>
  <w:num w:numId="20">
    <w:abstractNumId w:val="6"/>
  </w:num>
  <w:num w:numId="21">
    <w:abstractNumId w:val="11"/>
  </w:num>
  <w:num w:numId="22">
    <w:abstractNumId w:val="5"/>
  </w:num>
  <w:num w:numId="23">
    <w:abstractNumId w:val="14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defaultTabStop w:val="720"/>
  <w:bookFoldPrinting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0CF"/>
    <w:rsid w:val="00012ABC"/>
    <w:rsid w:val="000175F9"/>
    <w:rsid w:val="00027FE6"/>
    <w:rsid w:val="00054BDA"/>
    <w:rsid w:val="00073B42"/>
    <w:rsid w:val="000752F0"/>
    <w:rsid w:val="000820CC"/>
    <w:rsid w:val="0008233F"/>
    <w:rsid w:val="000868A2"/>
    <w:rsid w:val="000A2C27"/>
    <w:rsid w:val="000B41F3"/>
    <w:rsid w:val="000C3712"/>
    <w:rsid w:val="000E0E47"/>
    <w:rsid w:val="000E437A"/>
    <w:rsid w:val="00101247"/>
    <w:rsid w:val="00105D76"/>
    <w:rsid w:val="0011618F"/>
    <w:rsid w:val="001223E8"/>
    <w:rsid w:val="00147E73"/>
    <w:rsid w:val="001717D0"/>
    <w:rsid w:val="0018042B"/>
    <w:rsid w:val="001A2A0A"/>
    <w:rsid w:val="001D7A21"/>
    <w:rsid w:val="00222D0D"/>
    <w:rsid w:val="002421F9"/>
    <w:rsid w:val="0026326A"/>
    <w:rsid w:val="00285135"/>
    <w:rsid w:val="002858DC"/>
    <w:rsid w:val="0029175B"/>
    <w:rsid w:val="002B185C"/>
    <w:rsid w:val="002B2F88"/>
    <w:rsid w:val="002B4FF2"/>
    <w:rsid w:val="002F53B2"/>
    <w:rsid w:val="00300F35"/>
    <w:rsid w:val="00302069"/>
    <w:rsid w:val="00327B8D"/>
    <w:rsid w:val="00341C04"/>
    <w:rsid w:val="003521C6"/>
    <w:rsid w:val="003550C7"/>
    <w:rsid w:val="003A4E58"/>
    <w:rsid w:val="003B08D3"/>
    <w:rsid w:val="003C08AA"/>
    <w:rsid w:val="003E3798"/>
    <w:rsid w:val="00403A49"/>
    <w:rsid w:val="00417724"/>
    <w:rsid w:val="0042696A"/>
    <w:rsid w:val="004472F1"/>
    <w:rsid w:val="004530ED"/>
    <w:rsid w:val="00464C1F"/>
    <w:rsid w:val="00464E05"/>
    <w:rsid w:val="0047735B"/>
    <w:rsid w:val="004B2EB2"/>
    <w:rsid w:val="004D3C8D"/>
    <w:rsid w:val="0050480B"/>
    <w:rsid w:val="0051115F"/>
    <w:rsid w:val="005215E2"/>
    <w:rsid w:val="00533DDE"/>
    <w:rsid w:val="0053725D"/>
    <w:rsid w:val="00580E4B"/>
    <w:rsid w:val="005C20A3"/>
    <w:rsid w:val="005D50CF"/>
    <w:rsid w:val="005F19BC"/>
    <w:rsid w:val="005F2229"/>
    <w:rsid w:val="00616F18"/>
    <w:rsid w:val="00637654"/>
    <w:rsid w:val="00643253"/>
    <w:rsid w:val="00665CB2"/>
    <w:rsid w:val="006E2E26"/>
    <w:rsid w:val="006E32C5"/>
    <w:rsid w:val="006F6CE0"/>
    <w:rsid w:val="0071620E"/>
    <w:rsid w:val="00734B28"/>
    <w:rsid w:val="00735210"/>
    <w:rsid w:val="007627E4"/>
    <w:rsid w:val="0078479E"/>
    <w:rsid w:val="007871D0"/>
    <w:rsid w:val="007A5D12"/>
    <w:rsid w:val="007B48EE"/>
    <w:rsid w:val="008268A6"/>
    <w:rsid w:val="00827775"/>
    <w:rsid w:val="00833151"/>
    <w:rsid w:val="0084672B"/>
    <w:rsid w:val="00853291"/>
    <w:rsid w:val="008741C6"/>
    <w:rsid w:val="008815A9"/>
    <w:rsid w:val="008821FE"/>
    <w:rsid w:val="008B24DE"/>
    <w:rsid w:val="008D6D32"/>
    <w:rsid w:val="00910702"/>
    <w:rsid w:val="00936A28"/>
    <w:rsid w:val="00965153"/>
    <w:rsid w:val="00970C0B"/>
    <w:rsid w:val="009A4CE1"/>
    <w:rsid w:val="009C4103"/>
    <w:rsid w:val="009E2D42"/>
    <w:rsid w:val="00A02872"/>
    <w:rsid w:val="00A04875"/>
    <w:rsid w:val="00A11EA1"/>
    <w:rsid w:val="00A1205A"/>
    <w:rsid w:val="00A70D10"/>
    <w:rsid w:val="00A73D7C"/>
    <w:rsid w:val="00AA57F5"/>
    <w:rsid w:val="00AB2774"/>
    <w:rsid w:val="00AB3393"/>
    <w:rsid w:val="00AB3A0B"/>
    <w:rsid w:val="00AB5FD2"/>
    <w:rsid w:val="00AF02F9"/>
    <w:rsid w:val="00B41361"/>
    <w:rsid w:val="00B42AD8"/>
    <w:rsid w:val="00B5380E"/>
    <w:rsid w:val="00B83C68"/>
    <w:rsid w:val="00B91257"/>
    <w:rsid w:val="00B97ED7"/>
    <w:rsid w:val="00BA3A11"/>
    <w:rsid w:val="00BD39EF"/>
    <w:rsid w:val="00BF5256"/>
    <w:rsid w:val="00BF6942"/>
    <w:rsid w:val="00C06A35"/>
    <w:rsid w:val="00C22BA5"/>
    <w:rsid w:val="00C308B5"/>
    <w:rsid w:val="00C86C00"/>
    <w:rsid w:val="00C920D2"/>
    <w:rsid w:val="00C97F61"/>
    <w:rsid w:val="00CB03BC"/>
    <w:rsid w:val="00CB1BE8"/>
    <w:rsid w:val="00CD4DC3"/>
    <w:rsid w:val="00D03C81"/>
    <w:rsid w:val="00D05CFC"/>
    <w:rsid w:val="00D10FAF"/>
    <w:rsid w:val="00D17CB0"/>
    <w:rsid w:val="00D27D15"/>
    <w:rsid w:val="00D32113"/>
    <w:rsid w:val="00D34F26"/>
    <w:rsid w:val="00D60B02"/>
    <w:rsid w:val="00D669CD"/>
    <w:rsid w:val="00D72D45"/>
    <w:rsid w:val="00D73D4B"/>
    <w:rsid w:val="00D77380"/>
    <w:rsid w:val="00DA0B20"/>
    <w:rsid w:val="00DA4DAD"/>
    <w:rsid w:val="00DD00FA"/>
    <w:rsid w:val="00DE4B41"/>
    <w:rsid w:val="00DF5CEB"/>
    <w:rsid w:val="00E12CA2"/>
    <w:rsid w:val="00E25134"/>
    <w:rsid w:val="00E36375"/>
    <w:rsid w:val="00E45D0B"/>
    <w:rsid w:val="00E533EC"/>
    <w:rsid w:val="00E5447D"/>
    <w:rsid w:val="00E72777"/>
    <w:rsid w:val="00E82552"/>
    <w:rsid w:val="00E86C94"/>
    <w:rsid w:val="00E93CAA"/>
    <w:rsid w:val="00EB4CE3"/>
    <w:rsid w:val="00EC0A4B"/>
    <w:rsid w:val="00EF09BC"/>
    <w:rsid w:val="00F03CF5"/>
    <w:rsid w:val="00F10D30"/>
    <w:rsid w:val="00F343B7"/>
    <w:rsid w:val="00F43F11"/>
    <w:rsid w:val="00F71383"/>
    <w:rsid w:val="00F86AF9"/>
    <w:rsid w:val="00F9175F"/>
    <w:rsid w:val="00FB1939"/>
    <w:rsid w:val="00FB5DF5"/>
    <w:rsid w:val="00FF0E5C"/>
    <w:rsid w:val="00FF3D81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2E4ED9AC"/>
  <w15:chartTrackingRefBased/>
  <w15:docId w15:val="{A176FFE8-E468-4D8A-B779-83B0717A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32411" w:themeColor="text2"/>
        <w:spacing w:val="15"/>
        <w:sz w:val="24"/>
        <w:szCs w:val="24"/>
        <w:lang w:val="ru-RU" w:eastAsia="ru-RU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5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40" w:after="240"/>
      <w:contextualSpacing/>
      <w:outlineLvl w:val="0"/>
    </w:pPr>
    <w:rPr>
      <w:caps/>
      <w:color w:val="A4A4A4" w:themeColor="background2" w:themeShade="BF"/>
      <w:spacing w:val="24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B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785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rPr>
      <w:rFonts w:asciiTheme="majorHAnsi" w:eastAsiaTheme="majorEastAsia" w:hAnsiTheme="majorHAnsi" w:cstheme="majorBidi"/>
      <w:caps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68"/>
      <w:szCs w:val="68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</w:pPr>
    <w:rPr>
      <w:rFonts w:asciiTheme="majorHAnsi" w:eastAsiaTheme="majorEastAsia" w:hAnsiTheme="majorHAnsi" w:cstheme="majorBidi"/>
      <w:cap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sz w:val="44"/>
      <w:szCs w:val="44"/>
    </w:rPr>
  </w:style>
  <w:style w:type="paragraph" w:customStyle="1" w:styleId="a">
    <w:name w:val="Имя"/>
    <w:basedOn w:val="Normal"/>
    <w:uiPriority w:val="2"/>
    <w:qFormat/>
    <w:pPr>
      <w:spacing w:before="240" w:after="240"/>
      <w:contextualSpacing/>
    </w:pPr>
    <w:rPr>
      <w:rFonts w:asciiTheme="majorHAnsi" w:eastAsiaTheme="majorEastAsia" w:hAnsiTheme="majorHAnsi" w:cstheme="majorBidi"/>
      <w:sz w:val="74"/>
      <w:szCs w:val="74"/>
    </w:rPr>
  </w:style>
  <w:style w:type="character" w:customStyle="1" w:styleId="Heading1Char">
    <w:name w:val="Heading 1 Char"/>
    <w:basedOn w:val="DefaultParagraphFont"/>
    <w:link w:val="Heading1"/>
    <w:uiPriority w:val="3"/>
    <w:rPr>
      <w:caps/>
      <w:color w:val="A4A4A4" w:themeColor="background2" w:themeShade="BF"/>
      <w:spacing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  <w:caps w:val="0"/>
      <w:smallCaps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a0">
    <w:name w:val="Линия подписи"/>
    <w:basedOn w:val="Normal"/>
    <w:uiPriority w:val="4"/>
    <w:qFormat/>
    <w:pPr>
      <w:jc w:val="left"/>
    </w:pPr>
    <w:rPr>
      <w:rFonts w:asciiTheme="majorHAnsi" w:eastAsiaTheme="majorEastAsia" w:hAnsiTheme="majorHAnsi" w:cstheme="majorBidi"/>
      <w:i/>
      <w:iCs/>
    </w:rPr>
  </w:style>
  <w:style w:type="paragraph" w:styleId="Signature">
    <w:name w:val="Signature"/>
    <w:basedOn w:val="Normal"/>
    <w:link w:val="SignatureChar"/>
    <w:uiPriority w:val="4"/>
    <w:unhideWhenUsed/>
    <w:qFormat/>
    <w:pPr>
      <w:spacing w:before="120"/>
      <w:contextualSpacing/>
      <w:jc w:val="left"/>
    </w:pPr>
    <w:rPr>
      <w:rFonts w:asciiTheme="majorHAnsi" w:eastAsiaTheme="majorEastAsia" w:hAnsiTheme="majorHAnsi" w:cstheme="majorBidi"/>
    </w:rPr>
  </w:style>
  <w:style w:type="character" w:customStyle="1" w:styleId="SignatureChar">
    <w:name w:val="Signature Char"/>
    <w:basedOn w:val="DefaultParagraphFont"/>
    <w:link w:val="Signature"/>
    <w:uiPriority w:val="4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unhideWhenUsed/>
    <w:qFormat/>
    <w:rPr>
      <w:rFonts w:asciiTheme="minorHAnsi" w:eastAsiaTheme="minorEastAsia" w:hAnsiTheme="minorHAnsi" w:cstheme="minorBidi"/>
      <w:b w:val="0"/>
      <w:bCs w:val="0"/>
      <w:caps/>
      <w:smallCaps w:val="0"/>
      <w:sz w:val="18"/>
      <w:szCs w:val="18"/>
    </w:rPr>
  </w:style>
  <w:style w:type="character" w:styleId="IntenseEmphasis">
    <w:name w:val="Intense Emphasis"/>
    <w:basedOn w:val="DefaultParagraphFont"/>
    <w:uiPriority w:val="21"/>
    <w:unhideWhenUsed/>
    <w:qFormat/>
    <w:rPr>
      <w:i/>
      <w:iCs/>
      <w:caps/>
      <w:smallCaps w:val="0"/>
      <w:color w:val="332411" w:themeColor="text2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sz w:val="26"/>
      <w:szCs w:val="26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5"/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paragraph" w:customStyle="1" w:styleId="a1">
    <w:name w:val="Год"/>
    <w:basedOn w:val="Normal"/>
    <w:uiPriority w:val="5"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64"/>
      <w:szCs w:val="64"/>
    </w:rPr>
  </w:style>
  <w:style w:type="paragraph" w:styleId="NoSpacing">
    <w:name w:val="No Spacing"/>
    <w:link w:val="NoSpacingChar"/>
    <w:uiPriority w:val="1"/>
    <w:qFormat/>
    <w:rsid w:val="005D50CF"/>
    <w:pPr>
      <w:jc w:val="left"/>
    </w:pPr>
    <w:rPr>
      <w:color w:val="auto"/>
      <w:spacing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D50CF"/>
    <w:rPr>
      <w:color w:val="auto"/>
      <w:spacing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4CE1"/>
  </w:style>
  <w:style w:type="paragraph" w:styleId="Footer">
    <w:name w:val="footer"/>
    <w:basedOn w:val="Normal"/>
    <w:link w:val="Foot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4CE1"/>
  </w:style>
  <w:style w:type="paragraph" w:styleId="ListParagraph">
    <w:name w:val="List Paragraph"/>
    <w:basedOn w:val="Normal"/>
    <w:uiPriority w:val="34"/>
    <w:unhideWhenUsed/>
    <w:qFormat/>
    <w:rsid w:val="00AA57F5"/>
    <w:pPr>
      <w:ind w:left="720"/>
      <w:contextualSpacing/>
    </w:pPr>
  </w:style>
  <w:style w:type="paragraph" w:customStyle="1" w:styleId="a2">
    <w:name w:val="Мой Заголовок"/>
    <w:basedOn w:val="Normal"/>
    <w:link w:val="a3"/>
    <w:qFormat/>
    <w:rsid w:val="00D73D4B"/>
    <w:pPr>
      <w:spacing w:line="360" w:lineRule="auto"/>
      <w:ind w:hanging="709"/>
    </w:pPr>
    <w:rPr>
      <w:lang w:val="en-US"/>
    </w:rPr>
  </w:style>
  <w:style w:type="character" w:customStyle="1" w:styleId="a3">
    <w:name w:val="Мой Заголовок Знак"/>
    <w:basedOn w:val="DefaultParagraphFont"/>
    <w:link w:val="a2"/>
    <w:rsid w:val="00D73D4B"/>
    <w:rPr>
      <w:lang w:val="en-US"/>
    </w:rPr>
  </w:style>
  <w:style w:type="character" w:customStyle="1" w:styleId="apple-converted-space">
    <w:name w:val="apple-converted-space"/>
    <w:basedOn w:val="DefaultParagraphFont"/>
    <w:rsid w:val="00BF5256"/>
  </w:style>
  <w:style w:type="character" w:customStyle="1" w:styleId="Heading3Char">
    <w:name w:val="Heading 3 Char"/>
    <w:basedOn w:val="DefaultParagraphFont"/>
    <w:link w:val="Heading3"/>
    <w:uiPriority w:val="9"/>
    <w:semiHidden/>
    <w:rsid w:val="00DE4B41"/>
    <w:rPr>
      <w:rFonts w:asciiTheme="majorHAnsi" w:eastAsiaTheme="majorEastAsia" w:hAnsiTheme="majorHAnsi" w:cstheme="majorBidi"/>
      <w:color w:val="4F785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c\AppData\Roaming\Microsoft\&#1064;&#1072;&#1073;&#1083;&#1086;&#1085;&#1099;\&#1055;&#1086;&#1095;&#1077;&#1090;&#1085;&#1072;&#1103;%20&#1075;&#1088;&#1072;&#1084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Achievement Certificate">
      <a:dk1>
        <a:sysClr val="windowText" lastClr="000000"/>
      </a:dk1>
      <a:lt1>
        <a:sysClr val="window" lastClr="FFFFFF"/>
      </a:lt1>
      <a:dk2>
        <a:srgbClr val="332411"/>
      </a:dk2>
      <a:lt2>
        <a:srgbClr val="DCDCDC"/>
      </a:lt2>
      <a:accent1>
        <a:srgbClr val="BED4C4"/>
      </a:accent1>
      <a:accent2>
        <a:srgbClr val="EBC77C"/>
      </a:accent2>
      <a:accent3>
        <a:srgbClr val="9BBB59"/>
      </a:accent3>
      <a:accent4>
        <a:srgbClr val="A4AAA6"/>
      </a:accent4>
      <a:accent5>
        <a:srgbClr val="564227"/>
      </a:accent5>
      <a:accent6>
        <a:srgbClr val="F78848"/>
      </a:accent6>
      <a:hlink>
        <a:srgbClr val="59AEDB"/>
      </a:hlink>
      <a:folHlink>
        <a:srgbClr val="356280"/>
      </a:folHlink>
    </a:clrScheme>
    <a:fontScheme name="Achievement Certificate">
      <a:majorFont>
        <a:latin typeface="Georgia"/>
        <a:ea typeface=""/>
        <a:cs typeface=""/>
      </a:majorFont>
      <a:minorFont>
        <a:latin typeface="Franklin Gothic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Gra &amp; AFCH</PublishDate>
  <Abstract/>
  <CompanyAddress>Release 1.82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7FEDC7-09E8-4810-B33F-7E60C42DD0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42AE37-AE5B-4CA0-A11D-3CF9ACFA1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Почетная грамота.dotx</Template>
  <TotalTime>138</TotalTime>
  <Pages>4</Pages>
  <Words>663</Words>
  <Characters>3784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Divergence Meter</vt:lpstr>
      <vt:lpstr>Divergence Meter</vt:lpstr>
    </vt:vector>
  </TitlesOfParts>
  <Company>2036</Company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Divergence Meter</dc:title>
  <dc:subject>NCS3xx Nixie Clock Shield for Arduino</dc:subject>
  <dc:creator>Operating instruction</dc:creator>
  <cp:keywords/>
  <dc:description/>
  <cp:lastModifiedBy>Alekseii Fomin</cp:lastModifiedBy>
  <cp:revision>20</cp:revision>
  <cp:lastPrinted>2018-06-04T16:40:00Z</cp:lastPrinted>
  <dcterms:created xsi:type="dcterms:W3CDTF">2018-06-04T16:39:00Z</dcterms:created>
  <dcterms:modified xsi:type="dcterms:W3CDTF">2018-09-29T18:49:00Z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TC040272549991</vt:lpwstr>
  </property>
</Properties>
</file>